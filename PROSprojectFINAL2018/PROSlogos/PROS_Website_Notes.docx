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6867" w:rsidRDefault="00996867" w:rsidP="00996867">
      <w:pPr>
        <w:jc w:val="center"/>
      </w:pPr>
      <w:r>
        <w:t>Pathways for Rare and Orphan Studies</w:t>
      </w:r>
    </w:p>
    <w:p w:rsidR="00996867" w:rsidRDefault="00996867" w:rsidP="00996867">
      <w:pPr>
        <w:jc w:val="center"/>
      </w:pPr>
      <w:r>
        <w:t>In short, referred to as PROS</w:t>
      </w:r>
    </w:p>
    <w:p w:rsidR="00506FB3" w:rsidRDefault="00506FB3">
      <w:r>
        <w:t>Web Design Access</w:t>
      </w:r>
      <w:r w:rsidR="008E448F">
        <w:t xml:space="preserve"> and Notes from an initial discussion</w:t>
      </w:r>
      <w:r>
        <w:t>:</w:t>
      </w:r>
    </w:p>
    <w:p w:rsidR="00506FB3" w:rsidRDefault="00506FB3" w:rsidP="00996867">
      <w:pPr>
        <w:ind w:firstLine="720"/>
      </w:pPr>
      <w:r>
        <w:t>Hugo, based website – UI to edit pages</w:t>
      </w:r>
    </w:p>
    <w:p w:rsidR="00506FB3" w:rsidRDefault="00506FB3">
      <w:r>
        <w:tab/>
      </w:r>
      <w:hyperlink r:id="rId4" w:history="1">
        <w:r w:rsidRPr="00F96214">
          <w:rPr>
            <w:rStyle w:val="Hyperlink"/>
          </w:rPr>
          <w:t>https://github.com/mrunkel/prosfoundation</w:t>
        </w:r>
      </w:hyperlink>
    </w:p>
    <w:p w:rsidR="00506FB3" w:rsidRDefault="00506FB3">
      <w:r>
        <w:tab/>
      </w:r>
      <w:r>
        <w:tab/>
      </w:r>
      <w:proofErr w:type="gramStart"/>
      <w:r>
        <w:t>username</w:t>
      </w:r>
      <w:proofErr w:type="gramEnd"/>
      <w:r>
        <w:t xml:space="preserve">: </w:t>
      </w:r>
      <w:proofErr w:type="spellStart"/>
      <w:r>
        <w:t>PROSFoundation</w:t>
      </w:r>
      <w:proofErr w:type="spellEnd"/>
    </w:p>
    <w:p w:rsidR="00506FB3" w:rsidRDefault="00506FB3">
      <w:r>
        <w:tab/>
      </w:r>
      <w:r>
        <w:tab/>
      </w:r>
      <w:proofErr w:type="gramStart"/>
      <w:r>
        <w:t>password</w:t>
      </w:r>
      <w:proofErr w:type="gramEnd"/>
      <w:r>
        <w:t>: Ladybug2017!</w:t>
      </w:r>
    </w:p>
    <w:p w:rsidR="00506FB3" w:rsidRDefault="00506FB3">
      <w:r>
        <w:tab/>
        <w:t>Within the above</w:t>
      </w:r>
      <w:r w:rsidR="00996867">
        <w:t>, these were all the items mentioned</w:t>
      </w:r>
      <w:r>
        <w:t xml:space="preserve">: </w:t>
      </w:r>
    </w:p>
    <w:p w:rsidR="00433A6F" w:rsidRDefault="00433A6F">
      <w:r>
        <w:tab/>
      </w:r>
      <w:r>
        <w:tab/>
      </w:r>
      <w:proofErr w:type="gramStart"/>
      <w:r>
        <w:t>gohugo.io  download</w:t>
      </w:r>
      <w:proofErr w:type="gramEnd"/>
      <w:r>
        <w:t>/install</w:t>
      </w:r>
    </w:p>
    <w:p w:rsidR="00433A6F" w:rsidRDefault="00433A6F">
      <w:r>
        <w:tab/>
      </w:r>
      <w:r>
        <w:tab/>
      </w:r>
      <w:proofErr w:type="gramStart"/>
      <w:r>
        <w:t>chocolatey</w:t>
      </w:r>
      <w:proofErr w:type="gramEnd"/>
      <w:r>
        <w:t xml:space="preserve"> download/install</w:t>
      </w:r>
    </w:p>
    <w:p w:rsidR="00996867" w:rsidRDefault="00996867">
      <w:r>
        <w:tab/>
      </w:r>
      <w:r>
        <w:tab/>
      </w:r>
      <w:proofErr w:type="spellStart"/>
      <w:r>
        <w:t>Formspree</w:t>
      </w:r>
      <w:proofErr w:type="spellEnd"/>
      <w:r>
        <w:t xml:space="preserve"> – download this as it makes up the Contact section</w:t>
      </w:r>
    </w:p>
    <w:p w:rsidR="00506FB3" w:rsidRDefault="00506FB3">
      <w:r>
        <w:tab/>
      </w:r>
      <w:r>
        <w:tab/>
      </w:r>
      <w:proofErr w:type="spellStart"/>
      <w:r>
        <w:t>Github</w:t>
      </w:r>
      <w:proofErr w:type="spellEnd"/>
      <w:r>
        <w:t xml:space="preserve"> – Hello World Repository</w:t>
      </w:r>
    </w:p>
    <w:p w:rsidR="00506FB3" w:rsidRDefault="00506FB3" w:rsidP="00506FB3">
      <w:pPr>
        <w:ind w:left="720" w:firstLine="720"/>
      </w:pPr>
      <w:proofErr w:type="spellStart"/>
      <w:r>
        <w:t>config.tml</w:t>
      </w:r>
      <w:proofErr w:type="spellEnd"/>
      <w:r>
        <w:t xml:space="preserve"> – This file controls 90% of the website</w:t>
      </w:r>
    </w:p>
    <w:p w:rsidR="00506FB3" w:rsidRDefault="00506FB3" w:rsidP="00506FB3">
      <w:pPr>
        <w:ind w:left="720" w:firstLine="720"/>
      </w:pPr>
      <w:r>
        <w:t>readme.doc – This file contains the notes for the website</w:t>
      </w:r>
    </w:p>
    <w:p w:rsidR="00996867" w:rsidRDefault="002B1855" w:rsidP="00996867">
      <w:pPr>
        <w:ind w:left="720" w:firstLine="720"/>
      </w:pPr>
      <w:r>
        <w:t xml:space="preserve">site_notes.md    - This is where you can “markdown” </w:t>
      </w:r>
      <w:proofErr w:type="spellStart"/>
      <w:r>
        <w:t>cheatsheet</w:t>
      </w:r>
      <w:proofErr w:type="spellEnd"/>
    </w:p>
    <w:p w:rsidR="00506FB3" w:rsidRDefault="00506FB3" w:rsidP="00506FB3">
      <w:pPr>
        <w:ind w:left="720" w:firstLine="720"/>
      </w:pPr>
      <w:proofErr w:type="gramStart"/>
      <w:r>
        <w:t>data/projects</w:t>
      </w:r>
      <w:proofErr w:type="gramEnd"/>
      <w:r>
        <w:t xml:space="preserve"> – This is the research section</w:t>
      </w:r>
    </w:p>
    <w:p w:rsidR="00506FB3" w:rsidRDefault="00506FB3" w:rsidP="00506FB3">
      <w:pPr>
        <w:ind w:left="1440"/>
      </w:pPr>
      <w:r>
        <w:t xml:space="preserve">(Not sure if this is needed, but I was asked to download </w:t>
      </w:r>
      <w:hyperlink r:id="rId5" w:history="1">
        <w:r w:rsidRPr="00F96214">
          <w:rPr>
            <w:rStyle w:val="Hyperlink"/>
          </w:rPr>
          <w:t>https://tortoise.git/download</w:t>
        </w:r>
      </w:hyperlink>
      <w:r>
        <w:t xml:space="preserve"> </w:t>
      </w:r>
      <w:r w:rsidR="00996867">
        <w:t xml:space="preserve">or it was possibly </w:t>
      </w:r>
      <w:proofErr w:type="spellStart"/>
      <w:r w:rsidR="00996867">
        <w:t>tortoise.sun</w:t>
      </w:r>
      <w:proofErr w:type="spellEnd"/>
      <w:r>
        <w:t xml:space="preserve"> and </w:t>
      </w:r>
      <w:hyperlink r:id="rId6" w:history="1">
        <w:r w:rsidRPr="00F96214">
          <w:rPr>
            <w:rStyle w:val="Hyperlink"/>
          </w:rPr>
          <w:t>https://atom.io</w:t>
        </w:r>
      </w:hyperlink>
      <w:r>
        <w:t xml:space="preserve"> </w:t>
      </w:r>
      <w:r w:rsidR="00433A6F">
        <w:t xml:space="preserve">(text editor) </w:t>
      </w:r>
      <w:r>
        <w:t>to download as well.)</w:t>
      </w:r>
    </w:p>
    <w:p w:rsidR="00433A6F" w:rsidRDefault="00433A6F" w:rsidP="00506FB3">
      <w:pPr>
        <w:ind w:left="1440"/>
      </w:pPr>
      <w:r>
        <w:t>Libraries/Documents/</w:t>
      </w:r>
      <w:proofErr w:type="spellStart"/>
      <w:r>
        <w:t>prosfoundation</w:t>
      </w:r>
      <w:proofErr w:type="spellEnd"/>
      <w:r>
        <w:t>/     - This contains the files</w:t>
      </w:r>
    </w:p>
    <w:p w:rsidR="00506FB3" w:rsidRDefault="00506FB3">
      <w:r>
        <w:t xml:space="preserve">    </w:t>
      </w:r>
    </w:p>
    <w:p w:rsidR="00D026E5" w:rsidRDefault="00F83146">
      <w:r>
        <w:t>Website Notes</w:t>
      </w:r>
      <w:r w:rsidR="00E65050">
        <w:t>, am open to hearing your thoughts to make the website as crisp as possible.</w:t>
      </w:r>
    </w:p>
    <w:p w:rsidR="009C36BB" w:rsidRDefault="009C36BB">
      <w:r>
        <w:t xml:space="preserve">Our non-profit colors are pretty much a light blue and orange. I’ve </w:t>
      </w:r>
      <w:r w:rsidR="007F3B16">
        <w:t>sent</w:t>
      </w:r>
      <w:r>
        <w:t xml:space="preserve"> the logo media </w:t>
      </w:r>
      <w:r w:rsidR="007F3B16">
        <w:t xml:space="preserve">(in a separate email) </w:t>
      </w:r>
      <w:r>
        <w:t xml:space="preserve">that we have and hope that’s helpful. I really like the idea that the PROS logo </w:t>
      </w:r>
      <w:r w:rsidR="00805475">
        <w:t xml:space="preserve">was created to emphasize the hope that we will strive to bring to patient advocacy groups and I have a photo of a blue sky </w:t>
      </w:r>
      <w:r w:rsidR="003203BB">
        <w:t xml:space="preserve">with a few clouds </w:t>
      </w:r>
      <w:r w:rsidR="00805475">
        <w:t xml:space="preserve">that </w:t>
      </w:r>
      <w:r w:rsidR="003203BB">
        <w:t>is the</w:t>
      </w:r>
      <w:r w:rsidR="00805475">
        <w:t xml:space="preserve"> initial welcome picture of our landing page.</w:t>
      </w:r>
      <w:r w:rsidR="003203BB">
        <w:t xml:space="preserve"> The thought/feeling behind it as that PROS brings some light to the situation, kind of like the sun to a cloudy day. </w:t>
      </w:r>
      <w:r w:rsidR="00805475">
        <w:t xml:space="preserve"> I’ve included that in the email a</w:t>
      </w:r>
      <w:r w:rsidR="00E65050">
        <w:t>s well.</w:t>
      </w:r>
    </w:p>
    <w:p w:rsidR="006517B7" w:rsidRDefault="00B513EC">
      <w:r>
        <w:t>Could the main picture have rotating text so that we could put maybe two different rare disease facts?</w:t>
      </w:r>
      <w:r w:rsidR="006517B7">
        <w:t xml:space="preserve"> This is a great example of that and it looks clean and fresh, I think: </w:t>
      </w:r>
      <w:hyperlink r:id="rId7" w:history="1">
        <w:r w:rsidR="006517B7" w:rsidRPr="005B1D78">
          <w:rPr>
            <w:rStyle w:val="Hyperlink"/>
          </w:rPr>
          <w:t>http://www.sobi.com/</w:t>
        </w:r>
      </w:hyperlink>
      <w:r w:rsidR="006517B7">
        <w:t xml:space="preserve">  </w:t>
      </w:r>
    </w:p>
    <w:p w:rsidR="007F3B16" w:rsidRDefault="007F3B16"/>
    <w:p w:rsidR="007F3B16" w:rsidRDefault="007F3B16">
      <w:r>
        <w:t xml:space="preserve">(btw, ran across a webinar that was helping non-profits with how to be better and they mentioned these two areas that ‘could’ be helpful to read: </w:t>
      </w:r>
      <w:hyperlink r:id="rId8" w:history="1">
        <w:r w:rsidRPr="00F96214">
          <w:rPr>
            <w:rStyle w:val="Hyperlink"/>
          </w:rPr>
          <w:t>https://www.marketdominationmedia.com/the-definitive-on-</w:t>
        </w:r>
        <w:r w:rsidRPr="00F96214">
          <w:rPr>
            <w:rStyle w:val="Hyperlink"/>
          </w:rPr>
          <w:lastRenderedPageBreak/>
          <w:t>page-optimization-guide/</w:t>
        </w:r>
      </w:hyperlink>
      <w:r>
        <w:t xml:space="preserve"> and </w:t>
      </w:r>
      <w:hyperlink r:id="rId9" w:history="1">
        <w:r w:rsidRPr="00F96214">
          <w:rPr>
            <w:rStyle w:val="Hyperlink"/>
          </w:rPr>
          <w:t>https://blog.kissmetrics.com/c-o-n-v-e-r-t-s/</w:t>
        </w:r>
      </w:hyperlink>
      <w:r>
        <w:t xml:space="preserve">   Though we don’t intend to get that sophisticated right now, figured it’s still good to know.)</w:t>
      </w:r>
    </w:p>
    <w:p w:rsidR="00B7115D" w:rsidRDefault="00B7115D"/>
    <w:p w:rsidR="001A572A" w:rsidRDefault="001A572A">
      <w:r>
        <w:t>These are the “columns”</w:t>
      </w:r>
      <w:r w:rsidR="00805475">
        <w:t xml:space="preserve"> and possibly they’ll look nice centered across the top</w:t>
      </w:r>
      <w:proofErr w:type="gramStart"/>
      <w:r w:rsidR="00805475">
        <w:t>?</w:t>
      </w:r>
      <w:r>
        <w:t>:</w:t>
      </w:r>
      <w:proofErr w:type="gramEnd"/>
      <w:r>
        <w:t xml:space="preserve">     </w:t>
      </w:r>
    </w:p>
    <w:p w:rsidR="001A572A" w:rsidRDefault="00805475">
      <w:r>
        <w:t xml:space="preserve">Home </w:t>
      </w:r>
      <w:r w:rsidR="001A572A">
        <w:t xml:space="preserve">    </w:t>
      </w:r>
      <w:r w:rsidR="00F8612B">
        <w:t xml:space="preserve">     </w:t>
      </w:r>
      <w:r w:rsidR="001A572A">
        <w:t xml:space="preserve">   </w:t>
      </w:r>
      <w:r w:rsidR="00F8612B">
        <w:t xml:space="preserve">Who We Are            </w:t>
      </w:r>
      <w:r w:rsidR="004D5DEE">
        <w:t xml:space="preserve">What We Do          </w:t>
      </w:r>
      <w:r w:rsidR="0049663F">
        <w:t xml:space="preserve"> </w:t>
      </w:r>
      <w:r w:rsidR="001A572A">
        <w:t xml:space="preserve">Research     </w:t>
      </w:r>
      <w:r w:rsidR="00F8612B">
        <w:t xml:space="preserve">     </w:t>
      </w:r>
      <w:r w:rsidR="001A572A">
        <w:t xml:space="preserve">   Collaborations    </w:t>
      </w:r>
      <w:r w:rsidR="00F8612B">
        <w:t xml:space="preserve">    </w:t>
      </w:r>
      <w:r w:rsidR="001A572A">
        <w:t xml:space="preserve">  Contact</w:t>
      </w:r>
    </w:p>
    <w:p w:rsidR="001A572A" w:rsidRDefault="00775FB3">
      <w:r>
        <w:t>Content for each “column”:</w:t>
      </w:r>
    </w:p>
    <w:p w:rsidR="00775FB3" w:rsidRDefault="00775FB3">
      <w:r w:rsidRPr="004D5DEE">
        <w:rPr>
          <w:highlight w:val="yellow"/>
        </w:rPr>
        <w:t>Home</w:t>
      </w:r>
    </w:p>
    <w:p w:rsidR="00805475" w:rsidRDefault="001C2546">
      <w:r>
        <w:tab/>
        <w:t>This is the landi</w:t>
      </w:r>
      <w:r w:rsidR="00805475">
        <w:t>ng page for the site. At the top</w:t>
      </w:r>
      <w:r w:rsidR="009C36BB">
        <w:t xml:space="preserve"> right</w:t>
      </w:r>
      <w:r>
        <w:t xml:space="preserve">, would have a Search button and </w:t>
      </w:r>
      <w:r w:rsidR="00805475">
        <w:t xml:space="preserve">on the bottom right it would have </w:t>
      </w:r>
      <w:r>
        <w:t xml:space="preserve">all the social media icons that we belong to (Facebook, Twitter, LinkedIn so far) and a donate button. Then, the bottom </w:t>
      </w:r>
      <w:r w:rsidR="00805475">
        <w:t>center will</w:t>
      </w:r>
      <w:r>
        <w:t xml:space="preserve"> have the Global Genes Foundation Allianc</w:t>
      </w:r>
      <w:r w:rsidR="007F3B16">
        <w:t xml:space="preserve">e Badge and the </w:t>
      </w:r>
      <w:proofErr w:type="spellStart"/>
      <w:r w:rsidR="007F3B16">
        <w:t>GuideStar</w:t>
      </w:r>
      <w:proofErr w:type="spellEnd"/>
      <w:r w:rsidR="007F3B16">
        <w:t xml:space="preserve"> Gold</w:t>
      </w:r>
      <w:r>
        <w:t xml:space="preserve"> Badge. There could be other badges </w:t>
      </w:r>
      <w:r w:rsidR="007F3B16">
        <w:t xml:space="preserve">or partnership logos </w:t>
      </w:r>
      <w:r>
        <w:t>as we strive to get more recognition.</w:t>
      </w:r>
      <w:r w:rsidR="007F3B16">
        <w:t xml:space="preserve"> If you have a logo for your website skills, we could be it here too.</w:t>
      </w:r>
      <w:r>
        <w:t xml:space="preserve"> </w:t>
      </w:r>
      <w:hyperlink r:id="rId10" w:history="1">
        <w:r w:rsidR="00022023" w:rsidRPr="00D7242C">
          <w:rPr>
            <w:rStyle w:val="Hyperlink"/>
          </w:rPr>
          <w:t>https://www.salsalabs.com/</w:t>
        </w:r>
      </w:hyperlink>
      <w:r w:rsidR="00022023">
        <w:t xml:space="preserve"> is a great example of how </w:t>
      </w:r>
      <w:r w:rsidR="00E213B9">
        <w:t xml:space="preserve">the </w:t>
      </w:r>
      <w:r w:rsidR="009C36BB">
        <w:t xml:space="preserve">circular shaped social media </w:t>
      </w:r>
      <w:r w:rsidR="00E213B9">
        <w:t xml:space="preserve">logos and bottom portion (that contains badges and address) of the webpage appear. </w:t>
      </w:r>
      <w:r w:rsidR="00805475">
        <w:t>I would like the bottom left to mimic the way they’ve done the address and logo.   The lines that appear below the logo are: Pathways for Rare and Orphan Studies                                                                                                                                                                                                       6005 Hidden Valley Road, Suite 170                                                                                                                                                  Carlsbad, CA 92011</w:t>
      </w:r>
    </w:p>
    <w:p w:rsidR="007F3B16" w:rsidRDefault="007F3B16" w:rsidP="007F3B16">
      <w:r>
        <w:t>Was hoping that the middle of the landing page (or where you think it would look best, would have the following verbiage though I see that it’s too long to be having the page look crisp and maybe we do rotating bullets or just still this in the Who We Are column? Am open to ideas:</w:t>
      </w:r>
    </w:p>
    <w:p w:rsidR="007F3B16" w:rsidRPr="003203BB" w:rsidRDefault="007F3B16" w:rsidP="007F3B16">
      <w:pPr>
        <w:rPr>
          <w:color w:val="7030A0"/>
        </w:rPr>
      </w:pPr>
      <w:r w:rsidRPr="003203BB">
        <w:rPr>
          <w:color w:val="7030A0"/>
        </w:rPr>
        <w:t xml:space="preserve">Patient Organizations can play an important role in the development of treatments for rare diseases. They can help in the design of the right study, increasing its likelihood of success, as well as expediting the drug development process. </w:t>
      </w:r>
    </w:p>
    <w:p w:rsidR="007F3B16" w:rsidRPr="003203BB" w:rsidRDefault="007F3B16" w:rsidP="007F3B16">
      <w:pPr>
        <w:rPr>
          <w:color w:val="7030A0"/>
        </w:rPr>
      </w:pPr>
      <w:r w:rsidRPr="003203BB">
        <w:rPr>
          <w:color w:val="7030A0"/>
        </w:rPr>
        <w:t xml:space="preserve">When a Pharmaceutical, Biotechnology, or Academic group (“Sponsor”) embarks on a clinical development program for a </w:t>
      </w:r>
      <w:r w:rsidRPr="003203BB">
        <w:rPr>
          <w:i/>
          <w:color w:val="7030A0"/>
          <w:sz w:val="24"/>
        </w:rPr>
        <w:t>common</w:t>
      </w:r>
      <w:r w:rsidRPr="003203BB">
        <w:rPr>
          <w:color w:val="7030A0"/>
        </w:rPr>
        <w:t xml:space="preserve"> disease, there is typically a wealth of information in the literature and trials conducted previously to use in designing a trial. Information is readily available about disease progression, appropriate endpoints, timing of endpoints, etc. With a rare disease, and even more so with an ultra-rare disease, there is often very little information available to aid in study design. Sponsors may have two options: 1) running natural history studies to gather sufficient information to adequately design the trials, which can add several years to the clinical development program, or 2) Proceeding with a clinical trial based on limited data, increasing the chance that the studies will fail. Patient organizations that are able to collect data from patients over time prior to the start of a clinical development program can significantly increase the chances of success of a drug development program. </w:t>
      </w:r>
    </w:p>
    <w:p w:rsidR="007C45BF" w:rsidRDefault="007C45BF"/>
    <w:p w:rsidR="007C45BF" w:rsidRDefault="007C45BF" w:rsidP="007C45BF">
      <w:r>
        <w:t>Here are the various paths of the social media and let me know if I need to provide something else instead</w:t>
      </w:r>
      <w:r w:rsidR="009B1BF7">
        <w:t xml:space="preserve"> (the only one am not certain about is LinkedIn as have no idea if that path leads people to the page</w:t>
      </w:r>
      <w:r>
        <w:t xml:space="preserve">: Facebook:  </w:t>
      </w:r>
      <w:hyperlink r:id="rId11" w:history="1">
        <w:r>
          <w:rPr>
            <w:rStyle w:val="Hyperlink"/>
          </w:rPr>
          <w:t>https://www.facebook.com/PROSFoundation</w:t>
        </w:r>
      </w:hyperlink>
    </w:p>
    <w:p w:rsidR="007C45BF" w:rsidRDefault="007C45BF" w:rsidP="009B1BF7">
      <w:pPr>
        <w:ind w:left="720" w:firstLine="375"/>
      </w:pPr>
      <w:r>
        <w:lastRenderedPageBreak/>
        <w:t xml:space="preserve">Twitter:   </w:t>
      </w:r>
      <w:hyperlink r:id="rId12" w:history="1">
        <w:r>
          <w:rPr>
            <w:rStyle w:val="Hyperlink"/>
          </w:rPr>
          <w:t>https://twitter.com/PROS_Foundation</w:t>
        </w:r>
      </w:hyperlink>
      <w:r>
        <w:t xml:space="preserve">        </w:t>
      </w:r>
      <w:r w:rsidR="009B1BF7">
        <w:t xml:space="preserve">                                                                                                                          </w:t>
      </w:r>
      <w:r>
        <w:t xml:space="preserve">    </w:t>
      </w:r>
      <w:r w:rsidR="009B1BF7">
        <w:t xml:space="preserve">                      </w:t>
      </w:r>
      <w:r>
        <w:t xml:space="preserve">LinkedIn:     </w:t>
      </w:r>
      <w:hyperlink r:id="rId13" w:history="1">
        <w:r w:rsidR="00ED2F5F" w:rsidRPr="00030E96">
          <w:rPr>
            <w:rStyle w:val="Hyperlink"/>
            <w:rFonts w:ascii="Arial" w:hAnsi="Arial" w:cs="Arial"/>
            <w:sz w:val="21"/>
            <w:szCs w:val="21"/>
            <w:shd w:val="clear" w:color="auto" w:fill="FFFFFF"/>
          </w:rPr>
          <w:t>https://www.linkedin.com/company/pros-foundation</w:t>
        </w:r>
      </w:hyperlink>
      <w:r w:rsidR="00ED2F5F">
        <w:rPr>
          <w:rFonts w:ascii="Arial" w:hAnsi="Arial" w:cs="Arial"/>
          <w:color w:val="006621"/>
          <w:sz w:val="21"/>
          <w:szCs w:val="21"/>
          <w:shd w:val="clear" w:color="auto" w:fill="FFFFFF"/>
        </w:rPr>
        <w:t xml:space="preserve"> </w:t>
      </w:r>
    </w:p>
    <w:p w:rsidR="009521B6" w:rsidRDefault="009C36BB">
      <w:r>
        <w:t xml:space="preserve">     </w:t>
      </w:r>
    </w:p>
    <w:p w:rsidR="00775FB3" w:rsidRDefault="00775FB3">
      <w:r w:rsidRPr="004D5DEE">
        <w:rPr>
          <w:highlight w:val="yellow"/>
        </w:rPr>
        <w:t>Who We Are</w:t>
      </w:r>
      <w:r>
        <w:t xml:space="preserve"> </w:t>
      </w:r>
      <w:r w:rsidR="007F3B16">
        <w:t xml:space="preserve">  </w:t>
      </w:r>
      <w:bookmarkStart w:id="0" w:name="_GoBack"/>
      <w:r w:rsidR="007F3B16" w:rsidRPr="00C1665A">
        <w:rPr>
          <w:color w:val="7030A0"/>
        </w:rPr>
        <w:t>(btw, we don’t have any of the below yet except the mission and inspiration. The first board meeting is supposed to be in January.)</w:t>
      </w:r>
      <w:bookmarkEnd w:id="0"/>
    </w:p>
    <w:p w:rsidR="00775FB3" w:rsidRDefault="00775FB3">
      <w:r>
        <w:t xml:space="preserve">     </w:t>
      </w:r>
      <w:r w:rsidR="00704F74">
        <w:t xml:space="preserve"> </w:t>
      </w:r>
      <w:r>
        <w:t>Our Mission</w:t>
      </w:r>
    </w:p>
    <w:p w:rsidR="002660A2" w:rsidRPr="002660A2" w:rsidRDefault="002660A2" w:rsidP="002660A2">
      <w:pPr>
        <w:keepNext/>
        <w:keepLines/>
        <w:spacing w:before="320" w:after="120" w:line="240" w:lineRule="auto"/>
        <w:ind w:firstLine="720"/>
        <w:contextualSpacing/>
        <w:outlineLvl w:val="0"/>
        <w:rPr>
          <w:rFonts w:ascii="Corbel" w:eastAsia="SimSun" w:hAnsi="Corbel" w:cs="Times New Roman"/>
          <w:b/>
          <w:bCs/>
          <w:color w:val="3C2415"/>
          <w:sz w:val="24"/>
          <w:szCs w:val="24"/>
        </w:rPr>
      </w:pPr>
      <w:r w:rsidRPr="002660A2">
        <w:rPr>
          <w:rFonts w:ascii="Corbel" w:eastAsia="SimSun" w:hAnsi="Corbel" w:cs="Times New Roman"/>
          <w:b/>
          <w:bCs/>
          <w:color w:val="3C2415"/>
          <w:sz w:val="24"/>
          <w:szCs w:val="24"/>
        </w:rPr>
        <w:t>Our Mission and Inspiration</w:t>
      </w:r>
    </w:p>
    <w:p w:rsidR="002660A2" w:rsidRPr="002660A2" w:rsidRDefault="002660A2" w:rsidP="002660A2">
      <w:pPr>
        <w:keepNext/>
        <w:keepLines/>
        <w:spacing w:before="320" w:after="120" w:line="240" w:lineRule="auto"/>
        <w:contextualSpacing/>
        <w:outlineLvl w:val="0"/>
        <w:rPr>
          <w:rFonts w:ascii="Corbel" w:eastAsia="SimSun" w:hAnsi="Corbel" w:cs="Times New Roman"/>
          <w:b/>
          <w:bCs/>
          <w:color w:val="3C2415"/>
          <w:sz w:val="24"/>
          <w:szCs w:val="24"/>
        </w:rPr>
      </w:pPr>
    </w:p>
    <w:p w:rsidR="002660A2" w:rsidRPr="002660A2" w:rsidRDefault="002660A2" w:rsidP="002660A2">
      <w:pPr>
        <w:ind w:left="720"/>
        <w:rPr>
          <w:sz w:val="24"/>
          <w:szCs w:val="24"/>
        </w:rPr>
      </w:pPr>
      <w:r w:rsidRPr="002660A2">
        <w:rPr>
          <w:rFonts w:ascii="Corbel" w:eastAsia="SimSun" w:hAnsi="Corbel" w:cs="Times New Roman"/>
          <w:color w:val="3C2415"/>
          <w:sz w:val="24"/>
          <w:szCs w:val="24"/>
        </w:rPr>
        <w:t>As a 501(c</w:t>
      </w:r>
      <w:proofErr w:type="gramStart"/>
      <w:r w:rsidRPr="002660A2">
        <w:rPr>
          <w:rFonts w:ascii="Corbel" w:eastAsia="SimSun" w:hAnsi="Corbel" w:cs="Times New Roman"/>
          <w:color w:val="3C2415"/>
          <w:sz w:val="24"/>
          <w:szCs w:val="24"/>
        </w:rPr>
        <w:t>)(</w:t>
      </w:r>
      <w:proofErr w:type="gramEnd"/>
      <w:r w:rsidRPr="002660A2">
        <w:rPr>
          <w:rFonts w:ascii="Corbel" w:eastAsia="SimSun" w:hAnsi="Corbel" w:cs="Times New Roman"/>
          <w:color w:val="3C2415"/>
          <w:sz w:val="24"/>
          <w:szCs w:val="24"/>
        </w:rPr>
        <w:t>3) non-profit corporation, our mission is to help prepare patient advocacy groups for clinical trials. We are committed to connecting with rare disease focused patient advocacy groups to guide them towards readiness for natural history studies or the clinical trial phase. It’s our heart’s passion to help these groups achieve their vision.</w:t>
      </w:r>
    </w:p>
    <w:p w:rsidR="00775FB3" w:rsidRDefault="00775FB3">
      <w:r>
        <w:t xml:space="preserve">     </w:t>
      </w:r>
      <w:r w:rsidR="00704F74">
        <w:t xml:space="preserve"> </w:t>
      </w:r>
      <w:r>
        <w:t>Founder’s Message</w:t>
      </w:r>
    </w:p>
    <w:p w:rsidR="00175A6F" w:rsidRDefault="00175A6F">
      <w:r>
        <w:t xml:space="preserve">               </w:t>
      </w:r>
      <w:r w:rsidR="00D94A40">
        <w:t>[Will get a message from Ellen</w:t>
      </w:r>
      <w:r w:rsidR="003203BB">
        <w:t>, the Founder,</w:t>
      </w:r>
      <w:r w:rsidR="00D94A40">
        <w:t xml:space="preserve"> to put here]</w:t>
      </w:r>
    </w:p>
    <w:p w:rsidR="00775FB3" w:rsidRDefault="00775FB3">
      <w:r>
        <w:t xml:space="preserve">     </w:t>
      </w:r>
      <w:r w:rsidR="00704F74">
        <w:t xml:space="preserve"> </w:t>
      </w:r>
      <w:r>
        <w:t>Board of Directors</w:t>
      </w:r>
    </w:p>
    <w:p w:rsidR="00BA31A5" w:rsidRDefault="004D5DEE">
      <w:r>
        <w:t xml:space="preserve">            </w:t>
      </w:r>
      <w:r w:rsidR="009521B6">
        <w:t>Pictures will be provided and will appear on the left side and would like a ‘</w:t>
      </w:r>
      <w:proofErr w:type="spellStart"/>
      <w:r w:rsidR="009521B6">
        <w:t>linkedin</w:t>
      </w:r>
      <w:proofErr w:type="spellEnd"/>
      <w:r w:rsidR="009521B6">
        <w:t>’ logo/link for</w:t>
      </w:r>
      <w:r w:rsidR="00B7115D">
        <w:t xml:space="preserve">                                         </w:t>
      </w:r>
      <w:r w:rsidR="009521B6">
        <w:t xml:space="preserve">   </w:t>
      </w:r>
      <w:r w:rsidR="00B7115D">
        <w:t xml:space="preserve">   </w:t>
      </w:r>
      <w:r w:rsidR="009521B6">
        <w:t xml:space="preserve">     </w:t>
      </w:r>
      <w:r>
        <w:t xml:space="preserve"> </w:t>
      </w:r>
      <w:r w:rsidR="00B7115D">
        <w:t xml:space="preserve">       </w:t>
      </w:r>
      <w:r w:rsidR="009521B6">
        <w:t>each person to appear</w:t>
      </w:r>
      <w:r>
        <w:t>. (</w:t>
      </w:r>
      <w:proofErr w:type="gramStart"/>
      <w:r>
        <w:t>a</w:t>
      </w:r>
      <w:proofErr w:type="gramEnd"/>
      <w:r>
        <w:t xml:space="preserve"> good example of this is here: </w:t>
      </w:r>
      <w:hyperlink r:id="rId14" w:history="1">
        <w:r w:rsidRPr="00D7242C">
          <w:rPr>
            <w:rStyle w:val="Hyperlink"/>
          </w:rPr>
          <w:t>http://www.agility-clinical.com/who-we-are-2/our-executive-team-2</w:t>
        </w:r>
      </w:hyperlink>
      <w:r>
        <w:t xml:space="preserve"> </w:t>
      </w:r>
      <w:r w:rsidR="00704F74">
        <w:t xml:space="preserve"> </w:t>
      </w:r>
      <w:r w:rsidR="00BA31A5">
        <w:t xml:space="preserve">Another staff inspirational example is here: </w:t>
      </w:r>
      <w:hyperlink r:id="rId15" w:history="1">
        <w:r w:rsidR="00B7115D" w:rsidRPr="005B1D78">
          <w:rPr>
            <w:rStyle w:val="Hyperlink"/>
          </w:rPr>
          <w:t>https://www.statnews.com/staff/</w:t>
        </w:r>
      </w:hyperlink>
      <w:r w:rsidR="00B7115D">
        <w:t xml:space="preserve">  </w:t>
      </w:r>
    </w:p>
    <w:p w:rsidR="00C14EB9" w:rsidRDefault="00C14EB9">
      <w:r>
        <w:t xml:space="preserve">     </w:t>
      </w:r>
      <w:r w:rsidR="00704F74">
        <w:t xml:space="preserve"> </w:t>
      </w:r>
      <w:r>
        <w:t>Scientific and Medical Advisory Board</w:t>
      </w:r>
    </w:p>
    <w:p w:rsidR="00BA31A5" w:rsidRDefault="00BA31A5">
      <w:r>
        <w:t xml:space="preserve">    </w:t>
      </w:r>
      <w:r w:rsidR="00704F74">
        <w:t xml:space="preserve"> </w:t>
      </w:r>
      <w:r>
        <w:t xml:space="preserve"> The PROS Team</w:t>
      </w:r>
      <w:r w:rsidR="001867EA">
        <w:t xml:space="preserve"> </w:t>
      </w:r>
    </w:p>
    <w:p w:rsidR="00F37F79" w:rsidRDefault="001867EA">
      <w:r>
        <w:t xml:space="preserve">            Pics and bios of each team member. A good example here: </w:t>
      </w:r>
      <w:hyperlink r:id="rId16" w:history="1">
        <w:r w:rsidRPr="005B1D78">
          <w:rPr>
            <w:rStyle w:val="Hyperlink"/>
          </w:rPr>
          <w:t>https://blog.cirm.ca.gov/stem-cellar-team/</w:t>
        </w:r>
      </w:hyperlink>
      <w:r w:rsidR="00F37F79">
        <w:t xml:space="preserve"> </w:t>
      </w:r>
    </w:p>
    <w:p w:rsidR="00F37F79" w:rsidRDefault="00215C65">
      <w:r w:rsidRPr="00215C65">
        <w:rPr>
          <w:highlight w:val="green"/>
        </w:rPr>
        <w:t>__________________________________</w:t>
      </w:r>
      <w:r>
        <w:t xml:space="preserve"> </w:t>
      </w:r>
    </w:p>
    <w:p w:rsidR="00F37F79" w:rsidRDefault="00F37F79">
      <w:r w:rsidRPr="00F37F79">
        <w:rPr>
          <w:highlight w:val="yellow"/>
        </w:rPr>
        <w:t>What We Do</w:t>
      </w:r>
    </w:p>
    <w:p w:rsidR="00F37F79" w:rsidRDefault="00F37F79"/>
    <w:p w:rsidR="00775FB3" w:rsidRDefault="002A346F">
      <w:r w:rsidRPr="00F37F79">
        <w:rPr>
          <w:highlight w:val="yellow"/>
        </w:rPr>
        <w:t>Collaborators</w:t>
      </w:r>
    </w:p>
    <w:p w:rsidR="00751E54" w:rsidRDefault="00C1665A">
      <w:r>
        <w:t xml:space="preserve">               </w:t>
      </w:r>
      <w:r w:rsidR="00751E54">
        <w:t xml:space="preserve">Global Genes </w:t>
      </w:r>
      <w:hyperlink r:id="rId17" w:history="1">
        <w:r w:rsidR="00751E54" w:rsidRPr="00030E96">
          <w:rPr>
            <w:rStyle w:val="Hyperlink"/>
          </w:rPr>
          <w:t>https://globalgenes.org/</w:t>
        </w:r>
      </w:hyperlink>
      <w:r w:rsidR="00751E54">
        <w:t xml:space="preserve"> </w:t>
      </w:r>
    </w:p>
    <w:p w:rsidR="00C1665A" w:rsidRDefault="00C1665A">
      <w:r>
        <w:tab/>
      </w:r>
      <w:proofErr w:type="spellStart"/>
      <w:r>
        <w:t>Projecis</w:t>
      </w:r>
      <w:proofErr w:type="spellEnd"/>
      <w:r>
        <w:t xml:space="preserve">   </w:t>
      </w:r>
      <w:hyperlink r:id="rId18" w:history="1">
        <w:r w:rsidRPr="00261C25">
          <w:rPr>
            <w:rStyle w:val="Hyperlink"/>
          </w:rPr>
          <w:t>https://www.projecis.com/</w:t>
        </w:r>
      </w:hyperlink>
      <w:r>
        <w:t xml:space="preserve"> </w:t>
      </w:r>
    </w:p>
    <w:p w:rsidR="0051255A" w:rsidRDefault="0051255A">
      <w:r>
        <w:t xml:space="preserve">               </w:t>
      </w:r>
      <w:r w:rsidR="00320125">
        <w:t>Sanford</w:t>
      </w:r>
      <w:r w:rsidR="00C1665A">
        <w:t xml:space="preserve"> Research </w:t>
      </w:r>
      <w:hyperlink r:id="rId19" w:tgtFrame="_blank" w:history="1">
        <w:r w:rsidR="00C1665A">
          <w:rPr>
            <w:rStyle w:val="Hyperlink"/>
            <w:rFonts w:ascii="Arial" w:hAnsi="Arial" w:cs="Arial"/>
            <w:color w:val="1155CC"/>
            <w:sz w:val="19"/>
            <w:szCs w:val="19"/>
            <w:shd w:val="clear" w:color="auto" w:fill="FFFFFF"/>
          </w:rPr>
          <w:t>www.sanfordresearch.org/cords</w:t>
        </w:r>
      </w:hyperlink>
      <w:r w:rsidR="00C1665A">
        <w:rPr>
          <w:rFonts w:ascii="Arial" w:hAnsi="Arial" w:cs="Arial"/>
          <w:color w:val="222222"/>
          <w:sz w:val="19"/>
          <w:szCs w:val="19"/>
          <w:shd w:val="clear" w:color="auto" w:fill="FFFFFF"/>
        </w:rPr>
        <w:t>&lt;</w:t>
      </w:r>
      <w:hyperlink r:id="rId20" w:tgtFrame="_blank" w:history="1">
        <w:r w:rsidR="00C1665A">
          <w:rPr>
            <w:rStyle w:val="Hyperlink"/>
            <w:rFonts w:ascii="Arial" w:hAnsi="Arial" w:cs="Arial"/>
            <w:color w:val="1155CC"/>
            <w:sz w:val="19"/>
            <w:szCs w:val="19"/>
            <w:shd w:val="clear" w:color="auto" w:fill="FFFFFF"/>
          </w:rPr>
          <w:t>http://www.sanfordresearch.org/cords</w:t>
        </w:r>
      </w:hyperlink>
      <w:r w:rsidR="00C1665A">
        <w:rPr>
          <w:rFonts w:ascii="Arial" w:hAnsi="Arial" w:cs="Arial"/>
          <w:color w:val="222222"/>
          <w:sz w:val="19"/>
          <w:szCs w:val="19"/>
          <w:shd w:val="clear" w:color="auto" w:fill="FFFFFF"/>
        </w:rPr>
        <w:t>&gt;</w:t>
      </w:r>
    </w:p>
    <w:p w:rsidR="00775FB3" w:rsidRDefault="00775FB3">
      <w:r>
        <w:t xml:space="preserve">     </w:t>
      </w:r>
    </w:p>
    <w:p w:rsidR="001A572A" w:rsidRDefault="001A572A"/>
    <w:p w:rsidR="00775FB3" w:rsidRDefault="00775FB3"/>
    <w:p w:rsidR="00775FB3" w:rsidRDefault="00775FB3"/>
    <w:p w:rsidR="00F37F79" w:rsidRDefault="00F37F79"/>
    <w:p w:rsidR="00F37F79" w:rsidRDefault="00F37F79"/>
    <w:p w:rsidR="00F37F79" w:rsidRDefault="00F37F79"/>
    <w:p w:rsidR="00F37F79" w:rsidRDefault="00F37F79"/>
    <w:p w:rsidR="001A572A" w:rsidRDefault="001A572A">
      <w:proofErr w:type="spellStart"/>
      <w:r>
        <w:t>Misc</w:t>
      </w:r>
      <w:proofErr w:type="spellEnd"/>
      <w:r>
        <w:t xml:space="preserve"> </w:t>
      </w:r>
      <w:r w:rsidR="00F37F79">
        <w:t>Items for Olivia</w:t>
      </w:r>
      <w:r>
        <w:t>:</w:t>
      </w:r>
    </w:p>
    <w:p w:rsidR="003F680C" w:rsidRDefault="003203BB">
      <w:hyperlink r:id="rId21" w:anchor="empowering" w:history="1">
        <w:r w:rsidR="00881984" w:rsidRPr="00F15DDD">
          <w:rPr>
            <w:rStyle w:val="Hyperlink"/>
          </w:rPr>
          <w:t>http://www.findacure.org.uk/our-work/#empowering</w:t>
        </w:r>
      </w:hyperlink>
      <w:r w:rsidR="00881984">
        <w:t xml:space="preserve"> </w:t>
      </w:r>
    </w:p>
    <w:sectPr w:rsidR="003F68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146"/>
    <w:rsid w:val="00022023"/>
    <w:rsid w:val="000B1305"/>
    <w:rsid w:val="00175A6F"/>
    <w:rsid w:val="001867EA"/>
    <w:rsid w:val="001A572A"/>
    <w:rsid w:val="001C2546"/>
    <w:rsid w:val="00215C65"/>
    <w:rsid w:val="002660A2"/>
    <w:rsid w:val="002A346F"/>
    <w:rsid w:val="002B1855"/>
    <w:rsid w:val="002F0C53"/>
    <w:rsid w:val="00320125"/>
    <w:rsid w:val="003203BB"/>
    <w:rsid w:val="003E6D5F"/>
    <w:rsid w:val="003F680C"/>
    <w:rsid w:val="00433A6F"/>
    <w:rsid w:val="0049663F"/>
    <w:rsid w:val="004D5DEE"/>
    <w:rsid w:val="00506FB3"/>
    <w:rsid w:val="0051255A"/>
    <w:rsid w:val="005555A8"/>
    <w:rsid w:val="006517B7"/>
    <w:rsid w:val="00704F74"/>
    <w:rsid w:val="00751E54"/>
    <w:rsid w:val="00764465"/>
    <w:rsid w:val="00775FB3"/>
    <w:rsid w:val="007C45BF"/>
    <w:rsid w:val="007F3B16"/>
    <w:rsid w:val="00805475"/>
    <w:rsid w:val="00810B20"/>
    <w:rsid w:val="008541C7"/>
    <w:rsid w:val="00881984"/>
    <w:rsid w:val="008C6565"/>
    <w:rsid w:val="008E448F"/>
    <w:rsid w:val="008F53F4"/>
    <w:rsid w:val="009521B6"/>
    <w:rsid w:val="00996867"/>
    <w:rsid w:val="009B1BF7"/>
    <w:rsid w:val="009C36BB"/>
    <w:rsid w:val="009C4B2C"/>
    <w:rsid w:val="00B513EC"/>
    <w:rsid w:val="00B7115D"/>
    <w:rsid w:val="00BA31A5"/>
    <w:rsid w:val="00C14EB9"/>
    <w:rsid w:val="00C1665A"/>
    <w:rsid w:val="00D026E5"/>
    <w:rsid w:val="00D70707"/>
    <w:rsid w:val="00D94A40"/>
    <w:rsid w:val="00E213B9"/>
    <w:rsid w:val="00E65050"/>
    <w:rsid w:val="00ED2F5F"/>
    <w:rsid w:val="00EE7229"/>
    <w:rsid w:val="00F37F79"/>
    <w:rsid w:val="00F83146"/>
    <w:rsid w:val="00F8612B"/>
    <w:rsid w:val="00FF5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2D6084-ECD7-44B4-9EBE-5A718352E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F680C"/>
    <w:rPr>
      <w:color w:val="0563C1" w:themeColor="hyperlink"/>
      <w:u w:val="single"/>
    </w:rPr>
  </w:style>
  <w:style w:type="character" w:styleId="FollowedHyperlink">
    <w:name w:val="FollowedHyperlink"/>
    <w:basedOn w:val="DefaultParagraphFont"/>
    <w:uiPriority w:val="99"/>
    <w:semiHidden/>
    <w:unhideWhenUsed/>
    <w:rsid w:val="003E6D5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6245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ketdominationmedia.com/the-definitive-on-page-optimization-guide/" TargetMode="External"/><Relationship Id="rId13" Type="http://schemas.openxmlformats.org/officeDocument/2006/relationships/hyperlink" Target="https://www.linkedin.com/company/pros-foundation" TargetMode="External"/><Relationship Id="rId18" Type="http://schemas.openxmlformats.org/officeDocument/2006/relationships/hyperlink" Target="https://www.projecis.com/" TargetMode="External"/><Relationship Id="rId3" Type="http://schemas.openxmlformats.org/officeDocument/2006/relationships/webSettings" Target="webSettings.xml"/><Relationship Id="rId21" Type="http://schemas.openxmlformats.org/officeDocument/2006/relationships/hyperlink" Target="http://www.findacure.org.uk/our-work/" TargetMode="External"/><Relationship Id="rId7" Type="http://schemas.openxmlformats.org/officeDocument/2006/relationships/hyperlink" Target="http://www.sobi.com/" TargetMode="External"/><Relationship Id="rId12" Type="http://schemas.openxmlformats.org/officeDocument/2006/relationships/hyperlink" Target="https://twitter.com/PROS_Foundation" TargetMode="External"/><Relationship Id="rId17" Type="http://schemas.openxmlformats.org/officeDocument/2006/relationships/hyperlink" Target="https://globalgenes.org/" TargetMode="External"/><Relationship Id="rId2" Type="http://schemas.openxmlformats.org/officeDocument/2006/relationships/settings" Target="settings.xml"/><Relationship Id="rId16" Type="http://schemas.openxmlformats.org/officeDocument/2006/relationships/hyperlink" Target="https://blog.cirm.ca.gov/stem-cellar-team/" TargetMode="External"/><Relationship Id="rId20" Type="http://schemas.openxmlformats.org/officeDocument/2006/relationships/hyperlink" Target="http://www.sanfordresearch.org/cords" TargetMode="External"/><Relationship Id="rId1" Type="http://schemas.openxmlformats.org/officeDocument/2006/relationships/styles" Target="styles.xml"/><Relationship Id="rId6" Type="http://schemas.openxmlformats.org/officeDocument/2006/relationships/hyperlink" Target="https://atom.io" TargetMode="External"/><Relationship Id="rId11" Type="http://schemas.openxmlformats.org/officeDocument/2006/relationships/hyperlink" Target="https://www.facebook.com/PROSFoundation" TargetMode="External"/><Relationship Id="rId5" Type="http://schemas.openxmlformats.org/officeDocument/2006/relationships/hyperlink" Target="https://tortoise.git/download" TargetMode="External"/><Relationship Id="rId15" Type="http://schemas.openxmlformats.org/officeDocument/2006/relationships/hyperlink" Target="https://www.statnews.com/staff/" TargetMode="External"/><Relationship Id="rId23" Type="http://schemas.openxmlformats.org/officeDocument/2006/relationships/theme" Target="theme/theme1.xml"/><Relationship Id="rId10" Type="http://schemas.openxmlformats.org/officeDocument/2006/relationships/hyperlink" Target="https://www.salsalabs.com/" TargetMode="External"/><Relationship Id="rId19" Type="http://schemas.openxmlformats.org/officeDocument/2006/relationships/hyperlink" Target="http://www.sanfordresearch.org/cords" TargetMode="External"/><Relationship Id="rId4" Type="http://schemas.openxmlformats.org/officeDocument/2006/relationships/hyperlink" Target="https://github.com/mrunkel/prosfoundation" TargetMode="External"/><Relationship Id="rId9" Type="http://schemas.openxmlformats.org/officeDocument/2006/relationships/hyperlink" Target="https://blog.kissmetrics.com/c-o-n-v-e-r-t-s/" TargetMode="External"/><Relationship Id="rId14" Type="http://schemas.openxmlformats.org/officeDocument/2006/relationships/hyperlink" Target="http://www.agility-clinical.com/who-we-are-2/our-executive-team-2"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B28F7E70</Template>
  <TotalTime>1140</TotalTime>
  <Pages>4</Pages>
  <Words>1230</Words>
  <Characters>7016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Montano</dc:creator>
  <cp:keywords/>
  <dc:description/>
  <cp:lastModifiedBy>Olivia Montano</cp:lastModifiedBy>
  <cp:revision>42</cp:revision>
  <dcterms:created xsi:type="dcterms:W3CDTF">2017-02-15T21:19:00Z</dcterms:created>
  <dcterms:modified xsi:type="dcterms:W3CDTF">2017-11-17T00:41:00Z</dcterms:modified>
</cp:coreProperties>
</file>